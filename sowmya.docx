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sdt>
          <w:sdtPr>
            <w:id w:val="1636451272"/>
            <w:placeholder>
              <w:docPart w:val="AE218C75B9A04AFAA1469F5F22AC188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A95A18" w:rsidP="00A95A18">
            <w:pPr>
              <w:pStyle w:val="Subtitle"/>
            </w:pPr>
            <w:r>
              <w:t>best student award</w:t>
            </w: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D3B9D54BC4384E158CD272F34059275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Pr="00A95A18" w:rsidRDefault="00A95A18" w:rsidP="00A95A18">
            <w:pPr>
              <w:pStyle w:val="Name"/>
              <w:jc w:val="both"/>
              <w:rPr>
                <w:rFonts w:ascii="Arial Rounded MT Bold" w:hAnsi="Arial Rounded MT Bold"/>
              </w:rPr>
            </w:pPr>
            <w:r>
              <w:rPr>
                <w:rFonts w:ascii="Arial Rounded MT Bold" w:hAnsi="Arial Rounded MT Bold"/>
              </w:rPr>
              <w:t xml:space="preserve">                 KESANI SOWMYA</w:t>
            </w:r>
          </w:p>
        </w:tc>
      </w:tr>
      <w:tr w:rsidR="00AA0737" w:rsidTr="00AA0737">
        <w:trPr>
          <w:trHeight w:val="1652"/>
          <w:jc w:val="center"/>
        </w:trPr>
        <w:sdt>
          <w:sdtPr>
            <w:id w:val="-480612801"/>
            <w:placeholder>
              <w:docPart w:val="24418A45502548F9BA692F925CF2A2D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AA0737" w:rsidRDefault="00A410FF" w:rsidP="00AA0737">
                <w:r w:rsidRPr="00AA0737">
                  <w:t>in recognition of</w:t>
                </w:r>
              </w:p>
              <w:p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DD63E2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DD63E2" w:rsidP="00AA0737">
            <w:pPr>
              <w:jc w:val="left"/>
            </w:pPr>
            <w:r>
              <w:t xml:space="preserve">             </w:t>
            </w:r>
          </w:p>
        </w:tc>
        <w:tc>
          <w:tcPr>
            <w:tcW w:w="5310" w:type="dxa"/>
            <w:vAlign w:val="bottom"/>
          </w:tcPr>
          <w:p w:rsidR="008A067C" w:rsidRDefault="00DD63E2" w:rsidP="00AA0737">
            <w:pPr>
              <w:jc w:val="left"/>
            </w:pPr>
            <w:r>
              <w:rPr>
                <w:noProof/>
                <w:lang w:val="en-IN" w:eastAsia="en-IN"/>
              </w:rPr>
              <w:t xml:space="preserve">                </w:t>
            </w:r>
            <w:r>
              <w:rPr>
                <w:noProof/>
                <w:lang w:val="en-IN" w:eastAsia="en-IN"/>
              </w:rPr>
              <w:drawing>
                <wp:inline distT="0" distB="0" distL="0" distR="0" wp14:anchorId="5A46FCC5" wp14:editId="50DF7D21">
                  <wp:extent cx="1771650" cy="434975"/>
                  <wp:effectExtent l="0" t="0" r="0" b="0"/>
                  <wp:docPr id="17" name="Picture 17" descr="Free Signatures, Download Free Signatures png images, Free ClipArts 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ree Signatures, Download Free Signatures png images, Free ClipArts 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577" cy="45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DD63E2" w:rsidP="00AA0737">
            <w:pPr>
              <w:jc w:val="left"/>
            </w:pPr>
            <w:r>
              <w:t>31/09/2024</w:t>
            </w:r>
            <w:bookmarkStart w:id="0" w:name="_GoBack"/>
            <w:bookmarkEnd w:id="0"/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DD63E2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sdt>
          <w:sdtPr>
            <w:id w:val="-1077583615"/>
            <w:placeholder>
              <w:docPart w:val="328490D4E0FF4DD2B113F900EA035C25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F50551C9E9534EFD832C1E541CD73393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10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35F" w:rsidRDefault="006B735F" w:rsidP="003F140B">
      <w:r>
        <w:separator/>
      </w:r>
    </w:p>
  </w:endnote>
  <w:endnote w:type="continuationSeparator" w:id="0">
    <w:p w:rsidR="006B735F" w:rsidRDefault="006B735F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35F" w:rsidRDefault="006B735F" w:rsidP="003F140B">
      <w:r>
        <w:separator/>
      </w:r>
    </w:p>
  </w:footnote>
  <w:footnote w:type="continuationSeparator" w:id="0">
    <w:p w:rsidR="006B735F" w:rsidRDefault="006B735F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Default="008A067C" w:rsidP="003F140B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1F464EA0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en-IN" w:eastAsia="en-I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A18"/>
    <w:rsid w:val="0006192F"/>
    <w:rsid w:val="001B24AF"/>
    <w:rsid w:val="00366E0B"/>
    <w:rsid w:val="003F140B"/>
    <w:rsid w:val="004E338A"/>
    <w:rsid w:val="0050334E"/>
    <w:rsid w:val="00657B53"/>
    <w:rsid w:val="0069082D"/>
    <w:rsid w:val="006B735F"/>
    <w:rsid w:val="008A067C"/>
    <w:rsid w:val="00A1495F"/>
    <w:rsid w:val="00A410FF"/>
    <w:rsid w:val="00A95A18"/>
    <w:rsid w:val="00AA0737"/>
    <w:rsid w:val="00AB489F"/>
    <w:rsid w:val="00BC2478"/>
    <w:rsid w:val="00DD63E2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571C3C"/>
  <w14:defaultImageDpi w14:val="0"/>
  <w15:docId w15:val="{97494F4C-91CB-4DE4-9BE3-7403B3E2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VPW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E218C75B9A04AFAA1469F5F22AC18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3DCD8-FEFA-4FE7-A5DB-3199A6110187}"/>
      </w:docPartPr>
      <w:docPartBody>
        <w:p w:rsidR="00000000" w:rsidRDefault="009E53D8">
          <w:pPr>
            <w:pStyle w:val="AE218C75B9A04AFAA1469F5F22AC1889"/>
          </w:pPr>
          <w:r w:rsidRPr="00AA0737">
            <w:t>Certificate</w:t>
          </w:r>
        </w:p>
      </w:docPartBody>
    </w:docPart>
    <w:docPart>
      <w:docPartPr>
        <w:name w:val="D3B9D54BC4384E158CD272F340592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9DDDA1-BD4D-45CE-BB4E-C415F404A795}"/>
      </w:docPartPr>
      <w:docPartBody>
        <w:p w:rsidR="00000000" w:rsidRDefault="009E53D8">
          <w:pPr>
            <w:pStyle w:val="D3B9D54BC4384E158CD272F340592750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24418A45502548F9BA692F925CF2A2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753C46-C19B-4392-ADED-CAA562C46B6A}"/>
      </w:docPartPr>
      <w:docPartBody>
        <w:p w:rsidR="00AB600C" w:rsidRPr="00AA0737" w:rsidRDefault="009E53D8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9E53D8">
          <w:pPr>
            <w:pStyle w:val="24418A45502548F9BA692F925CF2A2D3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328490D4E0FF4DD2B113F900EA035C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79400-435F-4029-98E4-DE5E4C947611}"/>
      </w:docPartPr>
      <w:docPartBody>
        <w:p w:rsidR="00000000" w:rsidRDefault="009E53D8">
          <w:pPr>
            <w:pStyle w:val="328490D4E0FF4DD2B113F900EA035C25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F50551C9E9534EFD832C1E541CD73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614811-BCDC-4FB7-B9A1-A84C47DFC587}"/>
      </w:docPartPr>
      <w:docPartBody>
        <w:p w:rsidR="00000000" w:rsidRDefault="009E53D8">
          <w:pPr>
            <w:pStyle w:val="F50551C9E9534EFD832C1E541CD73393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3D8"/>
    <w:rsid w:val="009E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218C75B9A04AFAA1469F5F22AC1889">
    <w:name w:val="AE218C75B9A04AFAA1469F5F22AC1889"/>
  </w:style>
  <w:style w:type="paragraph" w:customStyle="1" w:styleId="BDC8C8A2199B4687B50583B68BAFC026">
    <w:name w:val="BDC8C8A2199B4687B50583B68BAFC026"/>
  </w:style>
  <w:style w:type="paragraph" w:customStyle="1" w:styleId="D3B9D54BC4384E158CD272F340592750">
    <w:name w:val="D3B9D54BC4384E158CD272F340592750"/>
  </w:style>
  <w:style w:type="paragraph" w:customStyle="1" w:styleId="35DEB7AEF3F74FB5A7A91CC890689BCB">
    <w:name w:val="35DEB7AEF3F74FB5A7A91CC890689BCB"/>
  </w:style>
  <w:style w:type="paragraph" w:customStyle="1" w:styleId="24418A45502548F9BA692F925CF2A2D3">
    <w:name w:val="24418A45502548F9BA692F925CF2A2D3"/>
  </w:style>
  <w:style w:type="paragraph" w:customStyle="1" w:styleId="328490D4E0FF4DD2B113F900EA035C25">
    <w:name w:val="328490D4E0FF4DD2B113F900EA035C25"/>
  </w:style>
  <w:style w:type="paragraph" w:customStyle="1" w:styleId="F50551C9E9534EFD832C1E541CD73393">
    <w:name w:val="F50551C9E9534EFD832C1E541CD733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0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GVPW</dc:creator>
  <cp:keywords/>
  <dc:description/>
  <cp:lastModifiedBy>GVPW</cp:lastModifiedBy>
  <cp:revision>2</cp:revision>
  <dcterms:created xsi:type="dcterms:W3CDTF">2024-12-11T09:49:00Z</dcterms:created>
  <dcterms:modified xsi:type="dcterms:W3CDTF">2024-12-11T09:49:00Z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